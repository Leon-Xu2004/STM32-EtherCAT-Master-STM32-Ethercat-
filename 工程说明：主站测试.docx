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92C" w:rsidRDefault="00B24993" w:rsidP="00B3792C">
      <w:pPr>
        <w:ind w:firstLineChars="0" w:firstLine="0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主站</w:t>
      </w:r>
      <w:r w:rsidR="00AC5D73"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测试</w:t>
      </w:r>
    </w:p>
    <w:p w:rsidR="00AC5D73" w:rsidRDefault="00AC5D73" w:rsidP="005D0B22">
      <w:pPr>
        <w:ind w:firstLine="480"/>
      </w:pPr>
      <w:r>
        <w:rPr>
          <w:rFonts w:hint="eastAsia"/>
        </w:rPr>
        <w:t>使用</w:t>
      </w:r>
      <w:r>
        <w:t>SOME</w:t>
      </w:r>
      <w:proofErr w:type="gramStart"/>
      <w:r>
        <w:t>库作为</w:t>
      </w:r>
      <w:proofErr w:type="gramEnd"/>
      <w:r>
        <w:t>主机方案</w:t>
      </w:r>
      <w:r>
        <w:rPr>
          <w:rFonts w:hint="eastAsia"/>
        </w:rPr>
        <w:t>，</w:t>
      </w:r>
      <w:proofErr w:type="gramStart"/>
      <w:r>
        <w:t>板载</w:t>
      </w:r>
      <w:proofErr w:type="gramEnd"/>
      <w:r>
        <w:rPr>
          <w:rFonts w:hint="eastAsia"/>
        </w:rPr>
        <w:t>S</w:t>
      </w:r>
      <w:r>
        <w:t>TM32</w:t>
      </w:r>
      <w:r>
        <w:t>与</w:t>
      </w:r>
      <w:r>
        <w:rPr>
          <w:rFonts w:hint="eastAsia"/>
        </w:rPr>
        <w:t>L</w:t>
      </w:r>
      <w:r>
        <w:t>AN8720A</w:t>
      </w:r>
      <w:r>
        <w:t>芯片搭建主机</w:t>
      </w:r>
      <w:r>
        <w:rPr>
          <w:rFonts w:hint="eastAsia"/>
        </w:rPr>
        <w:t>，</w:t>
      </w:r>
      <w:r>
        <w:t>提供基本的数据通信及测试方法</w:t>
      </w:r>
      <w:r>
        <w:rPr>
          <w:rFonts w:hint="eastAsia"/>
        </w:rPr>
        <w:t>。</w:t>
      </w:r>
    </w:p>
    <w:p w:rsidR="007C4809" w:rsidRDefault="007C4809" w:rsidP="007C4809">
      <w:pPr>
        <w:pStyle w:val="3"/>
      </w:pPr>
      <w:r>
        <w:rPr>
          <w:rFonts w:hint="eastAsia"/>
        </w:rPr>
        <w:t>实现功能</w:t>
      </w:r>
    </w:p>
    <w:p w:rsidR="00B3792C" w:rsidRDefault="005D0B22" w:rsidP="00B3792C">
      <w:pPr>
        <w:ind w:firstLine="480"/>
      </w:pPr>
      <w:r>
        <w:rPr>
          <w:rFonts w:hint="eastAsia"/>
        </w:rPr>
        <w:t>该例程实现</w:t>
      </w:r>
      <w:r>
        <w:rPr>
          <w:rFonts w:hint="eastAsia"/>
        </w:rPr>
        <w:t>Ether</w:t>
      </w:r>
      <w:r>
        <w:t>CAT</w:t>
      </w:r>
      <w:r>
        <w:t>控制伺服电机</w:t>
      </w:r>
      <w:r w:rsidR="00177801">
        <w:rPr>
          <w:rFonts w:hint="eastAsia"/>
        </w:rPr>
        <w:t>。</w:t>
      </w:r>
      <w:bookmarkStart w:id="0" w:name="_GoBack"/>
      <w:bookmarkEnd w:id="0"/>
    </w:p>
    <w:p w:rsidR="007C4809" w:rsidRPr="001A516F" w:rsidRDefault="007C4809" w:rsidP="007C4809">
      <w:pPr>
        <w:pStyle w:val="3"/>
      </w:pPr>
      <w:r>
        <w:rPr>
          <w:rFonts w:hint="eastAsia"/>
        </w:rPr>
        <w:t>开发环境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792C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B3792C" w:rsidRPr="00221068" w:rsidRDefault="00EE21FA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V5.0.1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BC647B">
              <w:t>STM32Cube_FW_H7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47B">
              <w:t>V1.3.0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Pr="00221068">
              <w:t>5.</w:t>
            </w:r>
            <w:r>
              <w:t>25.2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B3792C" w:rsidRPr="00221068" w:rsidRDefault="00B3792C" w:rsidP="00F44A7D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7.</w:t>
            </w:r>
            <w:r w:rsidR="00F44A7D">
              <w:t>30.1</w:t>
            </w:r>
          </w:p>
        </w:tc>
      </w:tr>
    </w:tbl>
    <w:p w:rsidR="00B3792C" w:rsidRDefault="00B3792C" w:rsidP="00B3792C">
      <w:pPr>
        <w:pStyle w:val="3"/>
      </w:pPr>
      <w:r>
        <w:rPr>
          <w:rFonts w:hint="eastAsia"/>
        </w:rPr>
        <w:t>跳线帽情况</w:t>
      </w:r>
    </w:p>
    <w:p w:rsidR="00B3792C" w:rsidRPr="004F4D0B" w:rsidRDefault="00B3792C" w:rsidP="00B3792C">
      <w:pPr>
        <w:ind w:firstLine="482"/>
        <w:rPr>
          <w:b/>
        </w:rPr>
      </w:pPr>
      <w:r w:rsidRPr="004F4D0B">
        <w:rPr>
          <w:b/>
        </w:rPr>
        <w:t>/</w:t>
      </w:r>
      <w:r w:rsidRPr="004F4D0B">
        <w:rPr>
          <w:rFonts w:hint="eastAsia"/>
          <w:b/>
        </w:rPr>
        <w:t xml:space="preserve">******* </w:t>
      </w:r>
      <w:r w:rsidRPr="004F4D0B">
        <w:rPr>
          <w:rFonts w:hint="eastAsia"/>
          <w:b/>
        </w:rPr>
        <w:t>为保证例程正常运行，必须插入以下跳线帽</w:t>
      </w:r>
      <w:r w:rsidRPr="004F4D0B">
        <w:rPr>
          <w:rFonts w:hint="eastAsia"/>
          <w:b/>
        </w:rPr>
        <w:t xml:space="preserve"> **********</w:t>
      </w:r>
      <w:r w:rsidRPr="004F4D0B">
        <w:rPr>
          <w:b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7C4809" w:rsidTr="001731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7C4809" w:rsidTr="001731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7C4809" w:rsidRDefault="00117DB4" w:rsidP="001731A1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PB11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7C4809" w:rsidTr="001731A1"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2074" w:type="dxa"/>
          </w:tcPr>
          <w:p w:rsidR="007C4809" w:rsidRDefault="00117DB4" w:rsidP="001731A1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PB10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B836B8" w:rsidRDefault="00B836B8" w:rsidP="00B3792C">
      <w:pPr>
        <w:pStyle w:val="3"/>
      </w:pPr>
      <w:r>
        <w:lastRenderedPageBreak/>
        <w:t>原理图说明</w:t>
      </w:r>
    </w:p>
    <w:p w:rsidR="00B836B8" w:rsidRDefault="00AC5B83" w:rsidP="00B836B8">
      <w:pPr>
        <w:ind w:firstLineChars="0" w:firstLine="0"/>
      </w:pPr>
      <w:r>
        <w:rPr>
          <w:noProof/>
        </w:rPr>
        <w:drawing>
          <wp:inline distT="0" distB="0" distL="0" distR="0" wp14:anchorId="3301B884" wp14:editId="641066E9">
            <wp:extent cx="5274310" cy="1993900"/>
            <wp:effectExtent l="19050" t="19050" r="2159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6B8" w:rsidRPr="00B836B8" w:rsidRDefault="0008267B" w:rsidP="0008267B">
      <w:pPr>
        <w:ind w:firstLine="480"/>
      </w:pPr>
      <w:r>
        <w:rPr>
          <w:rFonts w:hint="eastAsia"/>
        </w:rPr>
        <w:t>LAN8720</w:t>
      </w:r>
      <w:r>
        <w:rPr>
          <w:rFonts w:hint="eastAsia"/>
        </w:rPr>
        <w:t>是低功耗的</w:t>
      </w:r>
      <w:r>
        <w:rPr>
          <w:rFonts w:hint="eastAsia"/>
        </w:rPr>
        <w:t>10/100M</w:t>
      </w:r>
      <w:r>
        <w:rPr>
          <w:rFonts w:hint="eastAsia"/>
        </w:rPr>
        <w:t>以太网</w:t>
      </w:r>
      <w:r>
        <w:rPr>
          <w:rFonts w:hint="eastAsia"/>
        </w:rPr>
        <w:t>PHY</w:t>
      </w:r>
      <w:r>
        <w:rPr>
          <w:rFonts w:hint="eastAsia"/>
        </w:rPr>
        <w:t>层芯片，通过</w:t>
      </w:r>
      <w:r>
        <w:rPr>
          <w:rFonts w:hint="eastAsia"/>
        </w:rPr>
        <w:t>RMII</w:t>
      </w:r>
      <w:r>
        <w:rPr>
          <w:rFonts w:hint="eastAsia"/>
        </w:rPr>
        <w:t>接口与以太网</w:t>
      </w:r>
      <w:r>
        <w:rPr>
          <w:rFonts w:hint="eastAsia"/>
        </w:rPr>
        <w:t>MAC</w:t>
      </w:r>
      <w:r>
        <w:rPr>
          <w:rFonts w:hint="eastAsia"/>
        </w:rPr>
        <w:t>层通信，内置</w:t>
      </w:r>
      <w:r>
        <w:rPr>
          <w:rFonts w:hint="eastAsia"/>
        </w:rPr>
        <w:t>10-BASE-T</w:t>
      </w:r>
      <w:r>
        <w:t>/100BASE-TX</w:t>
      </w:r>
      <w:r>
        <w:t>全双工传输模块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10Mbps</w:t>
      </w:r>
      <w:r>
        <w:rPr>
          <w:rFonts w:hint="eastAsia"/>
        </w:rPr>
        <w:t>和</w:t>
      </w:r>
      <w:r>
        <w:rPr>
          <w:rFonts w:hint="eastAsia"/>
        </w:rPr>
        <w:t>100Mbps</w:t>
      </w:r>
      <w:r>
        <w:rPr>
          <w:rFonts w:hint="eastAsia"/>
        </w:rPr>
        <w:t>。</w:t>
      </w:r>
    </w:p>
    <w:p w:rsidR="00B3792C" w:rsidRDefault="00B3792C" w:rsidP="00B836B8">
      <w:pPr>
        <w:pStyle w:val="3"/>
      </w:pPr>
      <w:r>
        <w:t>接线说明</w:t>
      </w:r>
    </w:p>
    <w:p w:rsidR="007C4809" w:rsidRPr="00B86D05" w:rsidRDefault="005D0B22" w:rsidP="007C4809">
      <w:pPr>
        <w:ind w:firstLine="480"/>
      </w:pPr>
      <w:r>
        <w:rPr>
          <w:rFonts w:hint="eastAsia"/>
        </w:rPr>
        <w:t>使用网线将开发板与伺服驱动器</w:t>
      </w:r>
      <w:r>
        <w:rPr>
          <w:rFonts w:hint="eastAsia"/>
        </w:rPr>
        <w:t>I</w:t>
      </w:r>
      <w:r>
        <w:t>N</w:t>
      </w:r>
      <w:r>
        <w:t>端口连接</w:t>
      </w:r>
      <w:r w:rsidR="007C4809">
        <w:rPr>
          <w:rFonts w:hint="eastAsia"/>
        </w:rPr>
        <w:t>：</w:t>
      </w:r>
    </w:p>
    <w:p w:rsidR="007C4809" w:rsidRPr="007C4809" w:rsidRDefault="00B24993" w:rsidP="005459A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5187F90" wp14:editId="07E2949A">
            <wp:extent cx="5274310" cy="6699250"/>
            <wp:effectExtent l="19050" t="19050" r="2159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792C" w:rsidRDefault="00B3792C" w:rsidP="00B3792C">
      <w:pPr>
        <w:pStyle w:val="3"/>
      </w:pPr>
      <w:r>
        <w:rPr>
          <w:rFonts w:hint="eastAsia"/>
        </w:rPr>
        <w:t>操作与现象</w:t>
      </w:r>
    </w:p>
    <w:p w:rsidR="007C4809" w:rsidRDefault="007C4809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ST-Link</w:t>
      </w:r>
      <w:r>
        <w:rPr>
          <w:rFonts w:hint="eastAsia"/>
        </w:rPr>
        <w:t>连接</w:t>
      </w:r>
      <w:r>
        <w:rPr>
          <w:rFonts w:hint="eastAsia"/>
        </w:rPr>
        <w:t>H7</w:t>
      </w:r>
      <w:r>
        <w:rPr>
          <w:rFonts w:hint="eastAsia"/>
        </w:rPr>
        <w:t>核心板，使用</w:t>
      </w:r>
      <w:r w:rsidRPr="00687514">
        <w:t>Mini</w:t>
      </w:r>
      <w:r>
        <w:t xml:space="preserve"> </w:t>
      </w:r>
      <w:r w:rsidRPr="00687514">
        <w:t>USB</w:t>
      </w:r>
      <w:r>
        <w:rPr>
          <w:rFonts w:hint="eastAsia"/>
        </w:rPr>
        <w:t>连接核心板提供电源。</w:t>
      </w:r>
    </w:p>
    <w:p w:rsidR="007C4809" w:rsidRDefault="007C4809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打开本例程的</w:t>
      </w:r>
      <w:r>
        <w:rPr>
          <w:rFonts w:hint="eastAsia"/>
        </w:rPr>
        <w:t>keil 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182C18D6" wp14:editId="6EC17AAB">
            <wp:extent cx="1714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rFonts w:hint="eastAsia"/>
        </w:rPr>
        <w:t>IAR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0F8BE36A" wp14:editId="04A02590">
            <wp:extent cx="171450" cy="209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，编译程序然后</w:t>
      </w:r>
      <w:r w:rsidR="00A80DEF">
        <w:rPr>
          <w:rFonts w:hint="eastAsia"/>
        </w:rPr>
        <w:t>点击</w:t>
      </w:r>
      <w:r>
        <w:rPr>
          <w:rFonts w:hint="eastAsia"/>
        </w:rPr>
        <w:t>下载。</w:t>
      </w:r>
    </w:p>
    <w:p w:rsidR="00825E15" w:rsidRDefault="00A80DEF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lastRenderedPageBreak/>
        <w:t>下载程序</w:t>
      </w:r>
      <w:r w:rsidR="007C4809">
        <w:rPr>
          <w:rFonts w:hint="eastAsia"/>
        </w:rPr>
        <w:t>之后</w:t>
      </w:r>
      <w:r w:rsidR="00B836B8">
        <w:rPr>
          <w:rFonts w:hint="eastAsia"/>
        </w:rPr>
        <w:t>，在电脑</w:t>
      </w:r>
      <w:proofErr w:type="gramStart"/>
      <w:r w:rsidR="00B836B8">
        <w:rPr>
          <w:rFonts w:hint="eastAsia"/>
        </w:rPr>
        <w:t>端打开</w:t>
      </w:r>
      <w:proofErr w:type="gramEnd"/>
      <w:r w:rsidR="005D0B22">
        <w:rPr>
          <w:rFonts w:hint="eastAsia"/>
        </w:rPr>
        <w:t>串口助手，设置好波特率、数据位、校验位以及停止位，打开串口助手</w:t>
      </w:r>
      <w:r w:rsidR="005D0B22">
        <w:t xml:space="preserve"> </w:t>
      </w:r>
    </w:p>
    <w:p w:rsidR="00AC5D73" w:rsidRDefault="00AC5D73" w:rsidP="00AC5D73">
      <w:pPr>
        <w:ind w:firstLine="480"/>
      </w:pPr>
      <w:r>
        <w:t>主机端可以检测到从站的基本信息</w:t>
      </w:r>
      <w:r>
        <w:rPr>
          <w:rFonts w:hint="eastAsia"/>
        </w:rPr>
        <w:t>，</w:t>
      </w:r>
      <w:r>
        <w:t>并使能从站为</w:t>
      </w:r>
      <w:r>
        <w:rPr>
          <w:rFonts w:hint="eastAsia"/>
        </w:rPr>
        <w:t>O</w:t>
      </w:r>
      <w:r>
        <w:t>P</w:t>
      </w:r>
      <w:r>
        <w:t>状态</w:t>
      </w:r>
      <w:r>
        <w:rPr>
          <w:rFonts w:hint="eastAsia"/>
        </w:rPr>
        <w:t>。</w:t>
      </w:r>
    </w:p>
    <w:p w:rsidR="005D0B22" w:rsidRDefault="00B24993" w:rsidP="005D0B22">
      <w:pPr>
        <w:ind w:firstLineChars="0" w:firstLine="0"/>
      </w:pPr>
      <w:r>
        <w:rPr>
          <w:noProof/>
        </w:rPr>
        <w:drawing>
          <wp:inline distT="0" distB="0" distL="0" distR="0" wp14:anchorId="1E96FFCF" wp14:editId="485A1A96">
            <wp:extent cx="5274310" cy="5114290"/>
            <wp:effectExtent l="19050" t="19050" r="215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42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B22" w:rsidRDefault="005D0B22" w:rsidP="005D0B22">
      <w:pPr>
        <w:ind w:firstLine="480"/>
      </w:pPr>
      <w:r>
        <w:rPr>
          <w:rFonts w:hint="eastAsia"/>
        </w:rPr>
        <w:t>此时连续按下三次</w:t>
      </w:r>
      <w:r>
        <w:rPr>
          <w:rFonts w:hint="eastAsia"/>
        </w:rPr>
        <w:t>K</w:t>
      </w:r>
      <w:r>
        <w:t>EY1</w:t>
      </w:r>
      <w:r>
        <w:t>按键</w:t>
      </w:r>
      <w:r>
        <w:rPr>
          <w:rFonts w:hint="eastAsia"/>
        </w:rPr>
        <w:t>，</w:t>
      </w:r>
      <w:r>
        <w:t>启动电机</w:t>
      </w:r>
      <w:r>
        <w:rPr>
          <w:rFonts w:hint="eastAsia"/>
        </w:rPr>
        <w:t>，</w:t>
      </w:r>
      <w:r>
        <w:t>按下</w:t>
      </w:r>
      <w:r>
        <w:rPr>
          <w:rFonts w:hint="eastAsia"/>
        </w:rPr>
        <w:t>K</w:t>
      </w:r>
      <w:r>
        <w:t>EY2</w:t>
      </w:r>
      <w:r>
        <w:t>按键停止电机</w:t>
      </w:r>
      <w:r>
        <w:rPr>
          <w:rFonts w:hint="eastAsia"/>
        </w:rPr>
        <w:t>。如需再次启动，再次按下三次</w:t>
      </w:r>
      <w:r>
        <w:rPr>
          <w:rFonts w:hint="eastAsia"/>
        </w:rPr>
        <w:t>K</w:t>
      </w:r>
      <w:r>
        <w:t>EY1</w:t>
      </w:r>
      <w:r>
        <w:t>按键</w:t>
      </w:r>
      <w:r>
        <w:rPr>
          <w:rFonts w:hint="eastAsia"/>
        </w:rPr>
        <w:t>。</w:t>
      </w:r>
      <w:r w:rsidR="00F54A21">
        <w:rPr>
          <w:rFonts w:hint="eastAsia"/>
        </w:rPr>
        <w:t>按下</w:t>
      </w:r>
      <w:r w:rsidR="00F54A21">
        <w:t>KEY3</w:t>
      </w:r>
      <w:r w:rsidR="00F54A21">
        <w:t>与</w:t>
      </w:r>
      <w:r w:rsidR="00F54A21">
        <w:rPr>
          <w:rFonts w:hint="eastAsia"/>
        </w:rPr>
        <w:t>K</w:t>
      </w:r>
      <w:r w:rsidR="00F54A21">
        <w:t>EY4</w:t>
      </w:r>
      <w:r w:rsidR="00F54A21">
        <w:t>可进行加减速操作</w:t>
      </w:r>
    </w:p>
    <w:p w:rsidR="00C90F37" w:rsidRDefault="00C90F37" w:rsidP="005D0B22">
      <w:pPr>
        <w:ind w:firstLine="480"/>
      </w:pPr>
      <w:r>
        <w:t>串口助手返回对应电机状态</w:t>
      </w:r>
      <w:r>
        <w:rPr>
          <w:rFonts w:hint="eastAsia"/>
        </w:rPr>
        <w:t>，</w:t>
      </w:r>
      <w:r>
        <w:t>位置以及实际速度</w:t>
      </w:r>
      <w:r w:rsidR="005F3231">
        <w:rPr>
          <w:rFonts w:hint="eastAsia"/>
        </w:rPr>
        <w:t>，以及模式</w:t>
      </w:r>
    </w:p>
    <w:p w:rsidR="00C90F37" w:rsidRPr="004013CE" w:rsidRDefault="00B24993" w:rsidP="00C90F3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B4848B0" wp14:editId="4A43B901">
            <wp:extent cx="5274310" cy="5114290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42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90F37" w:rsidRPr="004013CE" w:rsidSect="001F07A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A69" w:rsidRDefault="00CE0A69" w:rsidP="00931A6F">
      <w:pPr>
        <w:ind w:firstLine="480"/>
      </w:pPr>
      <w:r>
        <w:separator/>
      </w:r>
    </w:p>
  </w:endnote>
  <w:endnote w:type="continuationSeparator" w:id="0">
    <w:p w:rsidR="00CE0A69" w:rsidRDefault="00CE0A69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441D5F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2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441D5F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5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A69" w:rsidRDefault="00CE0A69" w:rsidP="00931A6F">
      <w:pPr>
        <w:ind w:firstLine="480"/>
      </w:pPr>
      <w:r>
        <w:separator/>
      </w:r>
    </w:p>
  </w:footnote>
  <w:footnote w:type="continuationSeparator" w:id="0">
    <w:p w:rsidR="00CE0A69" w:rsidRDefault="00CE0A69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CE0A69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CE0A69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CE0A69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CE0A69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0338F1"/>
    <w:multiLevelType w:val="hybridMultilevel"/>
    <w:tmpl w:val="7388A7DC"/>
    <w:lvl w:ilvl="0" w:tplc="44A2680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2" w15:restartNumberingAfterBreak="0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06C4813"/>
    <w:multiLevelType w:val="hybridMultilevel"/>
    <w:tmpl w:val="7388A7DC"/>
    <w:lvl w:ilvl="0" w:tplc="44A2680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2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4"/>
  </w:num>
  <w:num w:numId="84">
    <w:abstractNumId w:val="15"/>
  </w:num>
  <w:num w:numId="85">
    <w:abstractNumId w:val="2"/>
  </w:num>
  <w:num w:numId="86">
    <w:abstractNumId w:val="16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 w:numId="97">
    <w:abstractNumId w:val="13"/>
  </w:num>
  <w:num w:numId="98">
    <w:abstractNumId w:val="10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hideGrammaticalErrors/>
  <w:proofState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064D5"/>
    <w:rsid w:val="00016C40"/>
    <w:rsid w:val="00021D73"/>
    <w:rsid w:val="00025173"/>
    <w:rsid w:val="0002551B"/>
    <w:rsid w:val="0002557B"/>
    <w:rsid w:val="00025ABC"/>
    <w:rsid w:val="00027C4E"/>
    <w:rsid w:val="00031766"/>
    <w:rsid w:val="00036742"/>
    <w:rsid w:val="0005198B"/>
    <w:rsid w:val="000532C8"/>
    <w:rsid w:val="00053485"/>
    <w:rsid w:val="000602A5"/>
    <w:rsid w:val="000629F8"/>
    <w:rsid w:val="000632C8"/>
    <w:rsid w:val="000651B0"/>
    <w:rsid w:val="000714A6"/>
    <w:rsid w:val="0008267B"/>
    <w:rsid w:val="00084611"/>
    <w:rsid w:val="00090ECE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7602"/>
    <w:rsid w:val="00117DB4"/>
    <w:rsid w:val="00122ACC"/>
    <w:rsid w:val="0012364D"/>
    <w:rsid w:val="0012435E"/>
    <w:rsid w:val="00127A82"/>
    <w:rsid w:val="0013269F"/>
    <w:rsid w:val="00132C9F"/>
    <w:rsid w:val="001407DE"/>
    <w:rsid w:val="00141F1B"/>
    <w:rsid w:val="00142771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332"/>
    <w:rsid w:val="00177801"/>
    <w:rsid w:val="00182D83"/>
    <w:rsid w:val="00184A4C"/>
    <w:rsid w:val="00187DE8"/>
    <w:rsid w:val="00190064"/>
    <w:rsid w:val="0019260F"/>
    <w:rsid w:val="001947CD"/>
    <w:rsid w:val="00195278"/>
    <w:rsid w:val="00196A1C"/>
    <w:rsid w:val="001A07D2"/>
    <w:rsid w:val="001A09A0"/>
    <w:rsid w:val="001A6FCE"/>
    <w:rsid w:val="001B3FA7"/>
    <w:rsid w:val="001B5D8C"/>
    <w:rsid w:val="001C4C90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151F3"/>
    <w:rsid w:val="00217DD9"/>
    <w:rsid w:val="00220161"/>
    <w:rsid w:val="002221D9"/>
    <w:rsid w:val="002252C8"/>
    <w:rsid w:val="0022594E"/>
    <w:rsid w:val="00226991"/>
    <w:rsid w:val="00231CA2"/>
    <w:rsid w:val="00233475"/>
    <w:rsid w:val="002365D8"/>
    <w:rsid w:val="00236710"/>
    <w:rsid w:val="002428F6"/>
    <w:rsid w:val="0024298F"/>
    <w:rsid w:val="002431F8"/>
    <w:rsid w:val="002431FC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60BD1"/>
    <w:rsid w:val="00262A89"/>
    <w:rsid w:val="002644BD"/>
    <w:rsid w:val="0026600F"/>
    <w:rsid w:val="00266809"/>
    <w:rsid w:val="002706E8"/>
    <w:rsid w:val="00271A72"/>
    <w:rsid w:val="002725D9"/>
    <w:rsid w:val="00275475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1934"/>
    <w:rsid w:val="00324561"/>
    <w:rsid w:val="00324CC2"/>
    <w:rsid w:val="00325769"/>
    <w:rsid w:val="00330184"/>
    <w:rsid w:val="003416CE"/>
    <w:rsid w:val="00346889"/>
    <w:rsid w:val="0034737E"/>
    <w:rsid w:val="00351445"/>
    <w:rsid w:val="003523C0"/>
    <w:rsid w:val="003529BA"/>
    <w:rsid w:val="00352BB9"/>
    <w:rsid w:val="00354416"/>
    <w:rsid w:val="00365427"/>
    <w:rsid w:val="00367146"/>
    <w:rsid w:val="003719C8"/>
    <w:rsid w:val="0037236C"/>
    <w:rsid w:val="00381490"/>
    <w:rsid w:val="00386FB0"/>
    <w:rsid w:val="003874BB"/>
    <w:rsid w:val="00391345"/>
    <w:rsid w:val="003979E8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C6F4B"/>
    <w:rsid w:val="003D0AAA"/>
    <w:rsid w:val="003D2371"/>
    <w:rsid w:val="003D442E"/>
    <w:rsid w:val="003D4E5B"/>
    <w:rsid w:val="003D6DD4"/>
    <w:rsid w:val="003D7BCB"/>
    <w:rsid w:val="003D7D9D"/>
    <w:rsid w:val="003E0C11"/>
    <w:rsid w:val="003E5DF7"/>
    <w:rsid w:val="003E68A6"/>
    <w:rsid w:val="003E7ACF"/>
    <w:rsid w:val="003F2264"/>
    <w:rsid w:val="003F31A4"/>
    <w:rsid w:val="003F61F1"/>
    <w:rsid w:val="003F7202"/>
    <w:rsid w:val="004006E0"/>
    <w:rsid w:val="00404838"/>
    <w:rsid w:val="004118A2"/>
    <w:rsid w:val="004121BA"/>
    <w:rsid w:val="00415C8C"/>
    <w:rsid w:val="00421D31"/>
    <w:rsid w:val="00426D95"/>
    <w:rsid w:val="004361F4"/>
    <w:rsid w:val="00437119"/>
    <w:rsid w:val="00441D5F"/>
    <w:rsid w:val="00443BF1"/>
    <w:rsid w:val="00443FEE"/>
    <w:rsid w:val="00444896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4C9C"/>
    <w:rsid w:val="00485018"/>
    <w:rsid w:val="00487287"/>
    <w:rsid w:val="00487457"/>
    <w:rsid w:val="0048787B"/>
    <w:rsid w:val="004976AB"/>
    <w:rsid w:val="004A0697"/>
    <w:rsid w:val="004A28DA"/>
    <w:rsid w:val="004A6AB8"/>
    <w:rsid w:val="004B04DD"/>
    <w:rsid w:val="004B163E"/>
    <w:rsid w:val="004B4E0F"/>
    <w:rsid w:val="004B4F6E"/>
    <w:rsid w:val="004C2653"/>
    <w:rsid w:val="004C37BC"/>
    <w:rsid w:val="004D2738"/>
    <w:rsid w:val="004D4DF4"/>
    <w:rsid w:val="004D56D5"/>
    <w:rsid w:val="004E1E20"/>
    <w:rsid w:val="004E46EC"/>
    <w:rsid w:val="004F396F"/>
    <w:rsid w:val="004F3A87"/>
    <w:rsid w:val="004F4D0B"/>
    <w:rsid w:val="004F64B8"/>
    <w:rsid w:val="00501185"/>
    <w:rsid w:val="0050306C"/>
    <w:rsid w:val="005054BB"/>
    <w:rsid w:val="00510188"/>
    <w:rsid w:val="00512184"/>
    <w:rsid w:val="005161CA"/>
    <w:rsid w:val="00522FCD"/>
    <w:rsid w:val="00525A0A"/>
    <w:rsid w:val="005314B2"/>
    <w:rsid w:val="00531B2D"/>
    <w:rsid w:val="005321B2"/>
    <w:rsid w:val="00534C0E"/>
    <w:rsid w:val="005354E2"/>
    <w:rsid w:val="0054582F"/>
    <w:rsid w:val="005459AA"/>
    <w:rsid w:val="0054721C"/>
    <w:rsid w:val="00553BD3"/>
    <w:rsid w:val="005561A3"/>
    <w:rsid w:val="005633CF"/>
    <w:rsid w:val="00563A0E"/>
    <w:rsid w:val="005674B9"/>
    <w:rsid w:val="005675CD"/>
    <w:rsid w:val="005679CA"/>
    <w:rsid w:val="005749AF"/>
    <w:rsid w:val="00581A1C"/>
    <w:rsid w:val="00583439"/>
    <w:rsid w:val="00592B48"/>
    <w:rsid w:val="00594492"/>
    <w:rsid w:val="0059617E"/>
    <w:rsid w:val="005962EA"/>
    <w:rsid w:val="00597728"/>
    <w:rsid w:val="005A30F6"/>
    <w:rsid w:val="005A3274"/>
    <w:rsid w:val="005A759A"/>
    <w:rsid w:val="005B1018"/>
    <w:rsid w:val="005B10FD"/>
    <w:rsid w:val="005B4AEC"/>
    <w:rsid w:val="005B4CAA"/>
    <w:rsid w:val="005B58AD"/>
    <w:rsid w:val="005B6196"/>
    <w:rsid w:val="005B70C2"/>
    <w:rsid w:val="005C680C"/>
    <w:rsid w:val="005D0B22"/>
    <w:rsid w:val="005D3237"/>
    <w:rsid w:val="005D366D"/>
    <w:rsid w:val="005D493B"/>
    <w:rsid w:val="005D4AB9"/>
    <w:rsid w:val="005D622F"/>
    <w:rsid w:val="005D6796"/>
    <w:rsid w:val="005E073B"/>
    <w:rsid w:val="005E0D3B"/>
    <w:rsid w:val="005E4379"/>
    <w:rsid w:val="005E6407"/>
    <w:rsid w:val="005E6C1F"/>
    <w:rsid w:val="005E779F"/>
    <w:rsid w:val="005F127F"/>
    <w:rsid w:val="005F3231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4580F"/>
    <w:rsid w:val="00654B1F"/>
    <w:rsid w:val="00654EDC"/>
    <w:rsid w:val="00656975"/>
    <w:rsid w:val="00657872"/>
    <w:rsid w:val="00660812"/>
    <w:rsid w:val="00663C2D"/>
    <w:rsid w:val="00664AB1"/>
    <w:rsid w:val="006660B6"/>
    <w:rsid w:val="006666F9"/>
    <w:rsid w:val="00673407"/>
    <w:rsid w:val="00673FC0"/>
    <w:rsid w:val="006754FF"/>
    <w:rsid w:val="00684385"/>
    <w:rsid w:val="00687514"/>
    <w:rsid w:val="00691B7E"/>
    <w:rsid w:val="00692330"/>
    <w:rsid w:val="006924EB"/>
    <w:rsid w:val="00695062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639"/>
    <w:rsid w:val="006C5978"/>
    <w:rsid w:val="006C6ED8"/>
    <w:rsid w:val="006C7A6D"/>
    <w:rsid w:val="006D2666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2233F"/>
    <w:rsid w:val="00731790"/>
    <w:rsid w:val="00731D4F"/>
    <w:rsid w:val="00734E85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508E7"/>
    <w:rsid w:val="00753721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67B6"/>
    <w:rsid w:val="00777A24"/>
    <w:rsid w:val="00777E46"/>
    <w:rsid w:val="00781956"/>
    <w:rsid w:val="00784698"/>
    <w:rsid w:val="00784AE8"/>
    <w:rsid w:val="00796A31"/>
    <w:rsid w:val="00797B33"/>
    <w:rsid w:val="007A4769"/>
    <w:rsid w:val="007A4C0C"/>
    <w:rsid w:val="007A4C46"/>
    <w:rsid w:val="007A501D"/>
    <w:rsid w:val="007A5E44"/>
    <w:rsid w:val="007B29AF"/>
    <w:rsid w:val="007B4B61"/>
    <w:rsid w:val="007C3B29"/>
    <w:rsid w:val="007C4809"/>
    <w:rsid w:val="007C720E"/>
    <w:rsid w:val="007C765B"/>
    <w:rsid w:val="007D3E44"/>
    <w:rsid w:val="007E2230"/>
    <w:rsid w:val="007E25A9"/>
    <w:rsid w:val="007F0AA7"/>
    <w:rsid w:val="007F0EAE"/>
    <w:rsid w:val="007F1B1C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5E15"/>
    <w:rsid w:val="00826D69"/>
    <w:rsid w:val="00827CB6"/>
    <w:rsid w:val="00827F9E"/>
    <w:rsid w:val="008324C7"/>
    <w:rsid w:val="008362C9"/>
    <w:rsid w:val="008402B6"/>
    <w:rsid w:val="00840C25"/>
    <w:rsid w:val="0084603B"/>
    <w:rsid w:val="00846360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A518B"/>
    <w:rsid w:val="008A7611"/>
    <w:rsid w:val="008B1639"/>
    <w:rsid w:val="008B430F"/>
    <w:rsid w:val="008C61E2"/>
    <w:rsid w:val="008D2E34"/>
    <w:rsid w:val="008D5D10"/>
    <w:rsid w:val="008D6689"/>
    <w:rsid w:val="008D71AF"/>
    <w:rsid w:val="008D766D"/>
    <w:rsid w:val="008E12B6"/>
    <w:rsid w:val="008E205B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6FBE"/>
    <w:rsid w:val="00937707"/>
    <w:rsid w:val="00941A84"/>
    <w:rsid w:val="00950C82"/>
    <w:rsid w:val="009556F5"/>
    <w:rsid w:val="009557CC"/>
    <w:rsid w:val="0095594C"/>
    <w:rsid w:val="009560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43ED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F5A9C"/>
    <w:rsid w:val="009F66B9"/>
    <w:rsid w:val="009F7FE4"/>
    <w:rsid w:val="00A03E44"/>
    <w:rsid w:val="00A0557D"/>
    <w:rsid w:val="00A11517"/>
    <w:rsid w:val="00A13CAE"/>
    <w:rsid w:val="00A13F60"/>
    <w:rsid w:val="00A20897"/>
    <w:rsid w:val="00A21764"/>
    <w:rsid w:val="00A22FBD"/>
    <w:rsid w:val="00A24B78"/>
    <w:rsid w:val="00A30EB2"/>
    <w:rsid w:val="00A3151A"/>
    <w:rsid w:val="00A32EA0"/>
    <w:rsid w:val="00A37A71"/>
    <w:rsid w:val="00A402B2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67F46"/>
    <w:rsid w:val="00A703E5"/>
    <w:rsid w:val="00A705E3"/>
    <w:rsid w:val="00A70752"/>
    <w:rsid w:val="00A72AE5"/>
    <w:rsid w:val="00A77542"/>
    <w:rsid w:val="00A80DEF"/>
    <w:rsid w:val="00A834EC"/>
    <w:rsid w:val="00A84595"/>
    <w:rsid w:val="00A96805"/>
    <w:rsid w:val="00A9744A"/>
    <w:rsid w:val="00AA23B4"/>
    <w:rsid w:val="00AA5EFE"/>
    <w:rsid w:val="00AA61E1"/>
    <w:rsid w:val="00AB0A74"/>
    <w:rsid w:val="00AB330B"/>
    <w:rsid w:val="00AB3964"/>
    <w:rsid w:val="00AB4E73"/>
    <w:rsid w:val="00AB5671"/>
    <w:rsid w:val="00AC30C0"/>
    <w:rsid w:val="00AC5B83"/>
    <w:rsid w:val="00AC5D6C"/>
    <w:rsid w:val="00AC5D73"/>
    <w:rsid w:val="00AC6BC1"/>
    <w:rsid w:val="00AD3F42"/>
    <w:rsid w:val="00AE1F77"/>
    <w:rsid w:val="00AE5036"/>
    <w:rsid w:val="00AE7B4C"/>
    <w:rsid w:val="00AF03E7"/>
    <w:rsid w:val="00AF2481"/>
    <w:rsid w:val="00AF46B8"/>
    <w:rsid w:val="00AF4797"/>
    <w:rsid w:val="00AF5552"/>
    <w:rsid w:val="00AF5D77"/>
    <w:rsid w:val="00AF6834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4993"/>
    <w:rsid w:val="00B27F7C"/>
    <w:rsid w:val="00B32D2C"/>
    <w:rsid w:val="00B32EEE"/>
    <w:rsid w:val="00B3445C"/>
    <w:rsid w:val="00B3691B"/>
    <w:rsid w:val="00B3792C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5992"/>
    <w:rsid w:val="00B77326"/>
    <w:rsid w:val="00B81D3C"/>
    <w:rsid w:val="00B820D9"/>
    <w:rsid w:val="00B82877"/>
    <w:rsid w:val="00B836B8"/>
    <w:rsid w:val="00B83C4C"/>
    <w:rsid w:val="00B83C4F"/>
    <w:rsid w:val="00B87C6E"/>
    <w:rsid w:val="00B87E3E"/>
    <w:rsid w:val="00B93BBA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893"/>
    <w:rsid w:val="00BB696D"/>
    <w:rsid w:val="00BC1D81"/>
    <w:rsid w:val="00BC74D9"/>
    <w:rsid w:val="00BD35B3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F32"/>
    <w:rsid w:val="00C40362"/>
    <w:rsid w:val="00C45FDA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0F37"/>
    <w:rsid w:val="00C9315D"/>
    <w:rsid w:val="00C93A8F"/>
    <w:rsid w:val="00C94A5D"/>
    <w:rsid w:val="00C96DF1"/>
    <w:rsid w:val="00CA04C6"/>
    <w:rsid w:val="00CA0CE5"/>
    <w:rsid w:val="00CA2175"/>
    <w:rsid w:val="00CA32D7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D1681"/>
    <w:rsid w:val="00CD6E0D"/>
    <w:rsid w:val="00CE0A69"/>
    <w:rsid w:val="00CE1488"/>
    <w:rsid w:val="00CE2449"/>
    <w:rsid w:val="00CE7283"/>
    <w:rsid w:val="00CF02B3"/>
    <w:rsid w:val="00CF2BA0"/>
    <w:rsid w:val="00D05388"/>
    <w:rsid w:val="00D06F68"/>
    <w:rsid w:val="00D07FD6"/>
    <w:rsid w:val="00D2797D"/>
    <w:rsid w:val="00D31BB4"/>
    <w:rsid w:val="00D323F5"/>
    <w:rsid w:val="00D32491"/>
    <w:rsid w:val="00D34B65"/>
    <w:rsid w:val="00D376D6"/>
    <w:rsid w:val="00D416AF"/>
    <w:rsid w:val="00D42BA9"/>
    <w:rsid w:val="00D46240"/>
    <w:rsid w:val="00D51447"/>
    <w:rsid w:val="00D52C91"/>
    <w:rsid w:val="00D566F8"/>
    <w:rsid w:val="00D61111"/>
    <w:rsid w:val="00D61D1B"/>
    <w:rsid w:val="00D6245A"/>
    <w:rsid w:val="00D62DE4"/>
    <w:rsid w:val="00D6453B"/>
    <w:rsid w:val="00D66380"/>
    <w:rsid w:val="00D66FC2"/>
    <w:rsid w:val="00D7090E"/>
    <w:rsid w:val="00D71801"/>
    <w:rsid w:val="00D7651A"/>
    <w:rsid w:val="00D8799F"/>
    <w:rsid w:val="00D91D78"/>
    <w:rsid w:val="00D949C5"/>
    <w:rsid w:val="00D974BE"/>
    <w:rsid w:val="00DA481A"/>
    <w:rsid w:val="00DA56AF"/>
    <w:rsid w:val="00DA7297"/>
    <w:rsid w:val="00DA76DB"/>
    <w:rsid w:val="00DB10AA"/>
    <w:rsid w:val="00DB7B57"/>
    <w:rsid w:val="00DB7C0E"/>
    <w:rsid w:val="00DC0AB6"/>
    <w:rsid w:val="00DC1357"/>
    <w:rsid w:val="00DD07B4"/>
    <w:rsid w:val="00DD2C68"/>
    <w:rsid w:val="00DE31AA"/>
    <w:rsid w:val="00DE4267"/>
    <w:rsid w:val="00DE6C3E"/>
    <w:rsid w:val="00DF1DB0"/>
    <w:rsid w:val="00DF4FBC"/>
    <w:rsid w:val="00DF5361"/>
    <w:rsid w:val="00DF61A4"/>
    <w:rsid w:val="00E05D4A"/>
    <w:rsid w:val="00E10242"/>
    <w:rsid w:val="00E11BD4"/>
    <w:rsid w:val="00E20964"/>
    <w:rsid w:val="00E216DE"/>
    <w:rsid w:val="00E23E60"/>
    <w:rsid w:val="00E305A6"/>
    <w:rsid w:val="00E30813"/>
    <w:rsid w:val="00E316E9"/>
    <w:rsid w:val="00E325BE"/>
    <w:rsid w:val="00E53F2F"/>
    <w:rsid w:val="00E548DB"/>
    <w:rsid w:val="00E57733"/>
    <w:rsid w:val="00E6016A"/>
    <w:rsid w:val="00E606C5"/>
    <w:rsid w:val="00E61A8B"/>
    <w:rsid w:val="00E65041"/>
    <w:rsid w:val="00E6680E"/>
    <w:rsid w:val="00E71C4F"/>
    <w:rsid w:val="00E817CD"/>
    <w:rsid w:val="00E81F2D"/>
    <w:rsid w:val="00E83B3A"/>
    <w:rsid w:val="00E83F70"/>
    <w:rsid w:val="00E87465"/>
    <w:rsid w:val="00EA0DEA"/>
    <w:rsid w:val="00EA3536"/>
    <w:rsid w:val="00EA4EF1"/>
    <w:rsid w:val="00EA51A5"/>
    <w:rsid w:val="00EA7FB9"/>
    <w:rsid w:val="00EB045F"/>
    <w:rsid w:val="00EB1644"/>
    <w:rsid w:val="00EB38E9"/>
    <w:rsid w:val="00EB47EA"/>
    <w:rsid w:val="00EB6649"/>
    <w:rsid w:val="00EB7A77"/>
    <w:rsid w:val="00EC3F79"/>
    <w:rsid w:val="00EC52BF"/>
    <w:rsid w:val="00EC5B0C"/>
    <w:rsid w:val="00EC7289"/>
    <w:rsid w:val="00ED300E"/>
    <w:rsid w:val="00ED7927"/>
    <w:rsid w:val="00EE21FA"/>
    <w:rsid w:val="00EE5DA1"/>
    <w:rsid w:val="00EE6107"/>
    <w:rsid w:val="00EF6E93"/>
    <w:rsid w:val="00EF74E6"/>
    <w:rsid w:val="00F028D4"/>
    <w:rsid w:val="00F02980"/>
    <w:rsid w:val="00F03B83"/>
    <w:rsid w:val="00F04CA2"/>
    <w:rsid w:val="00F05A7A"/>
    <w:rsid w:val="00F13984"/>
    <w:rsid w:val="00F14BAA"/>
    <w:rsid w:val="00F156BA"/>
    <w:rsid w:val="00F16EE6"/>
    <w:rsid w:val="00F2101A"/>
    <w:rsid w:val="00F24283"/>
    <w:rsid w:val="00F44A7D"/>
    <w:rsid w:val="00F4680A"/>
    <w:rsid w:val="00F53F7A"/>
    <w:rsid w:val="00F5454C"/>
    <w:rsid w:val="00F54A21"/>
    <w:rsid w:val="00F55B23"/>
    <w:rsid w:val="00F60225"/>
    <w:rsid w:val="00F61527"/>
    <w:rsid w:val="00F61D4C"/>
    <w:rsid w:val="00F6260E"/>
    <w:rsid w:val="00F640F9"/>
    <w:rsid w:val="00F66094"/>
    <w:rsid w:val="00F707C8"/>
    <w:rsid w:val="00F72D79"/>
    <w:rsid w:val="00F73B9B"/>
    <w:rsid w:val="00F74F35"/>
    <w:rsid w:val="00F7669D"/>
    <w:rsid w:val="00F771FF"/>
    <w:rsid w:val="00F80977"/>
    <w:rsid w:val="00F84D81"/>
    <w:rsid w:val="00F8638D"/>
    <w:rsid w:val="00F869EB"/>
    <w:rsid w:val="00F936C9"/>
    <w:rsid w:val="00F94791"/>
    <w:rsid w:val="00FA07A1"/>
    <w:rsid w:val="00FA4B02"/>
    <w:rsid w:val="00FA5946"/>
    <w:rsid w:val="00FB0003"/>
    <w:rsid w:val="00FB3FCD"/>
    <w:rsid w:val="00FB4EAF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DCB8D-BC8C-4F98-8FC7-7A34B3415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182</TotalTime>
  <Pages>5</Pages>
  <Words>102</Words>
  <Characters>587</Characters>
  <Application>Microsoft Office Word</Application>
  <DocSecurity>0</DocSecurity>
  <Lines>4</Lines>
  <Paragraphs>1</Paragraphs>
  <ScaleCrop>false</ScaleCrop>
  <Company>datathink</Company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Administrator</cp:lastModifiedBy>
  <cp:revision>55</cp:revision>
  <cp:lastPrinted>2017-03-27T08:45:00Z</cp:lastPrinted>
  <dcterms:created xsi:type="dcterms:W3CDTF">2018-03-05T03:58:00Z</dcterms:created>
  <dcterms:modified xsi:type="dcterms:W3CDTF">2024-11-01T06:52:00Z</dcterms:modified>
</cp:coreProperties>
</file>